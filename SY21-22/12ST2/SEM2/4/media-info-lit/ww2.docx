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27701" w14:textId="00E1F1E9" w:rsidR="00C95BF6" w:rsidRDefault="00B969CC" w:rsidP="00C95BF6">
      <w:p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t xml:space="preserve">Media </w:t>
      </w:r>
      <w:r w:rsidR="00620B6B">
        <w:rPr>
          <w:rFonts w:ascii="Roboto Light" w:hAnsi="Roboto Light"/>
        </w:rPr>
        <w:t xml:space="preserve">&amp; </w:t>
      </w:r>
      <w:r>
        <w:rPr>
          <w:rFonts w:ascii="Roboto Light" w:hAnsi="Roboto Light"/>
        </w:rPr>
        <w:t>Information Literacy</w:t>
      </w:r>
      <w:r w:rsidR="00C95BF6">
        <w:rPr>
          <w:rFonts w:ascii="Roboto Light" w:hAnsi="Roboto Light"/>
        </w:rPr>
        <w:t xml:space="preserve"> | </w:t>
      </w:r>
      <w:r>
        <w:rPr>
          <w:rFonts w:ascii="Roboto Light" w:hAnsi="Roboto Light"/>
        </w:rPr>
        <w:t>4</w:t>
      </w:r>
      <w:r w:rsidRPr="00B969CC">
        <w:rPr>
          <w:rFonts w:ascii="Roboto Light" w:hAnsi="Roboto Light"/>
          <w:vertAlign w:val="superscript"/>
        </w:rPr>
        <w:t>th</w:t>
      </w:r>
      <w:r>
        <w:rPr>
          <w:rFonts w:ascii="Roboto Light" w:hAnsi="Roboto Light"/>
        </w:rPr>
        <w:t xml:space="preserve"> </w:t>
      </w:r>
      <w:r w:rsidR="00C95BF6">
        <w:rPr>
          <w:rFonts w:ascii="Roboto Light" w:hAnsi="Roboto Light"/>
        </w:rPr>
        <w:t>Quarter</w:t>
      </w:r>
    </w:p>
    <w:p w14:paraId="2ECC3536" w14:textId="3BD2DD86" w:rsidR="00C95BF6" w:rsidRPr="00C95BF6" w:rsidRDefault="00B969CC" w:rsidP="00C95BF6">
      <w:pPr>
        <w:spacing w:after="0" w:line="240" w:lineRule="auto"/>
        <w:rPr>
          <w:rFonts w:ascii="Roboto Serif" w:hAnsi="Roboto Serif"/>
        </w:rPr>
      </w:pPr>
      <w:r>
        <w:rPr>
          <w:rFonts w:ascii="Roboto Serif" w:hAnsi="Roboto Serif"/>
        </w:rPr>
        <w:t xml:space="preserve">WW2: </w:t>
      </w:r>
    </w:p>
    <w:p w14:paraId="6B2215E8" w14:textId="228A7E6E" w:rsidR="00C95BF6" w:rsidRDefault="00B969CC" w:rsidP="00C95BF6">
      <w:p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t>April 2 2022</w:t>
      </w:r>
    </w:p>
    <w:p w14:paraId="3621185B" w14:textId="2EB01F18" w:rsidR="00B969CC" w:rsidRDefault="00B969CC" w:rsidP="00C95BF6">
      <w:pPr>
        <w:spacing w:after="0" w:line="240" w:lineRule="auto"/>
        <w:rPr>
          <w:rFonts w:ascii="Roboto Light" w:hAnsi="Roboto Light"/>
        </w:rPr>
      </w:pPr>
    </w:p>
    <w:p w14:paraId="35A5B2DC" w14:textId="1C416FAC" w:rsidR="00B969CC" w:rsidRDefault="000A1CB7" w:rsidP="000A1CB7">
      <w:pPr>
        <w:pStyle w:val="ListParagraph"/>
        <w:numPr>
          <w:ilvl w:val="0"/>
          <w:numId w:val="1"/>
        </w:num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t>Extreme Long Shot</w:t>
      </w:r>
    </w:p>
    <w:p w14:paraId="1565E444" w14:textId="0C34C893" w:rsidR="000A1CB7" w:rsidRDefault="000A1CB7" w:rsidP="000A1CB7">
      <w:pPr>
        <w:pStyle w:val="ListParagraph"/>
        <w:spacing w:after="0" w:line="240" w:lineRule="auto"/>
        <w:jc w:val="center"/>
        <w:rPr>
          <w:rFonts w:ascii="Roboto Light" w:hAnsi="Roboto Light"/>
        </w:rPr>
      </w:pPr>
      <w:r>
        <w:rPr>
          <w:rFonts w:ascii="Roboto Light" w:hAnsi="Roboto Light"/>
          <w:noProof/>
        </w:rPr>
        <w:drawing>
          <wp:inline distT="0" distB="0" distL="0" distR="0" wp14:anchorId="5FFF56D0" wp14:editId="155EAF53">
            <wp:extent cx="3190875" cy="2393156"/>
            <wp:effectExtent l="19050" t="19050" r="952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2393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8F8037" w14:textId="310737AE" w:rsidR="000A1CB7" w:rsidRDefault="000A1CB7" w:rsidP="000A1CB7">
      <w:pPr>
        <w:pStyle w:val="ListParagraph"/>
        <w:numPr>
          <w:ilvl w:val="0"/>
          <w:numId w:val="1"/>
        </w:num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t>Long Shot</w:t>
      </w:r>
    </w:p>
    <w:p w14:paraId="7C28BC04" w14:textId="5F2CE893" w:rsidR="000A1CB7" w:rsidRDefault="00617D76" w:rsidP="00617D76">
      <w:pPr>
        <w:pStyle w:val="ListParagraph"/>
        <w:spacing w:after="0" w:line="240" w:lineRule="auto"/>
        <w:jc w:val="center"/>
        <w:rPr>
          <w:rFonts w:ascii="Roboto Light" w:hAnsi="Roboto Light"/>
        </w:rPr>
      </w:pPr>
      <w:r>
        <w:rPr>
          <w:rFonts w:ascii="Roboto Light" w:hAnsi="Roboto Light"/>
          <w:noProof/>
        </w:rPr>
        <w:drawing>
          <wp:inline distT="0" distB="0" distL="0" distR="0" wp14:anchorId="55169997" wp14:editId="0EA40D29">
            <wp:extent cx="3200400" cy="24003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365" cy="24025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0B0D7" w14:textId="77777777" w:rsidR="00617D76" w:rsidRDefault="00617D76">
      <w:pPr>
        <w:rPr>
          <w:rFonts w:ascii="Roboto Light" w:hAnsi="Roboto Light"/>
        </w:rPr>
      </w:pPr>
      <w:r>
        <w:rPr>
          <w:rFonts w:ascii="Roboto Light" w:hAnsi="Roboto Light"/>
        </w:rPr>
        <w:br w:type="page"/>
      </w:r>
    </w:p>
    <w:p w14:paraId="7CEFE007" w14:textId="4699975D" w:rsidR="000A1CB7" w:rsidRDefault="000A1CB7" w:rsidP="000A1CB7">
      <w:pPr>
        <w:pStyle w:val="ListParagraph"/>
        <w:numPr>
          <w:ilvl w:val="0"/>
          <w:numId w:val="1"/>
        </w:num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lastRenderedPageBreak/>
        <w:t>Medium Long Shot</w:t>
      </w:r>
    </w:p>
    <w:p w14:paraId="450D4CE8" w14:textId="1CF24320" w:rsidR="000A1CB7" w:rsidRDefault="00617D76" w:rsidP="00617D76">
      <w:pPr>
        <w:pStyle w:val="ListParagraph"/>
        <w:spacing w:after="0" w:line="240" w:lineRule="auto"/>
        <w:jc w:val="center"/>
        <w:rPr>
          <w:rFonts w:ascii="Roboto Light" w:hAnsi="Roboto Light"/>
        </w:rPr>
      </w:pPr>
      <w:r>
        <w:rPr>
          <w:rFonts w:ascii="Roboto Light" w:hAnsi="Roboto Light"/>
          <w:noProof/>
        </w:rPr>
        <w:drawing>
          <wp:inline distT="0" distB="0" distL="0" distR="0" wp14:anchorId="0976878F" wp14:editId="05E87CAE">
            <wp:extent cx="3752850" cy="2814638"/>
            <wp:effectExtent l="19050" t="19050" r="1905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437" cy="2817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ABC83" w14:textId="41C1DB77" w:rsidR="000A1CB7" w:rsidRDefault="000A1CB7" w:rsidP="000A1CB7">
      <w:pPr>
        <w:pStyle w:val="ListParagraph"/>
        <w:numPr>
          <w:ilvl w:val="0"/>
          <w:numId w:val="1"/>
        </w:num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t>Full Shot</w:t>
      </w:r>
    </w:p>
    <w:p w14:paraId="6FC3CC74" w14:textId="3DCA174D" w:rsidR="000A1CB7" w:rsidRDefault="00617D76" w:rsidP="00617D76">
      <w:pPr>
        <w:pStyle w:val="ListParagraph"/>
        <w:spacing w:after="0" w:line="240" w:lineRule="auto"/>
        <w:jc w:val="center"/>
        <w:rPr>
          <w:rFonts w:ascii="Roboto Light" w:hAnsi="Roboto Light"/>
        </w:rPr>
      </w:pPr>
      <w:r>
        <w:rPr>
          <w:rFonts w:ascii="Roboto Light" w:hAnsi="Roboto Light"/>
          <w:noProof/>
        </w:rPr>
        <w:drawing>
          <wp:inline distT="0" distB="0" distL="0" distR="0" wp14:anchorId="2E03D0CC" wp14:editId="67BB3906">
            <wp:extent cx="3784600" cy="2838450"/>
            <wp:effectExtent l="19050" t="19050" r="254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019" cy="28387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55AAC" w14:textId="77777777" w:rsidR="00617D76" w:rsidRDefault="00617D76">
      <w:pPr>
        <w:rPr>
          <w:rFonts w:ascii="Roboto Light" w:hAnsi="Roboto Light"/>
        </w:rPr>
      </w:pPr>
      <w:r>
        <w:rPr>
          <w:rFonts w:ascii="Roboto Light" w:hAnsi="Roboto Light"/>
        </w:rPr>
        <w:br w:type="page"/>
      </w:r>
    </w:p>
    <w:p w14:paraId="568830C1" w14:textId="6B9CEAB7" w:rsidR="000A1CB7" w:rsidRDefault="000A1CB7" w:rsidP="000A1CB7">
      <w:pPr>
        <w:pStyle w:val="ListParagraph"/>
        <w:numPr>
          <w:ilvl w:val="0"/>
          <w:numId w:val="1"/>
        </w:num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lastRenderedPageBreak/>
        <w:t>Medium Close Shot</w:t>
      </w:r>
    </w:p>
    <w:p w14:paraId="75F35695" w14:textId="51A21A20" w:rsidR="000A1CB7" w:rsidRDefault="00617D76" w:rsidP="00617D76">
      <w:pPr>
        <w:pStyle w:val="ListParagraph"/>
        <w:spacing w:after="0" w:line="240" w:lineRule="auto"/>
        <w:jc w:val="center"/>
        <w:rPr>
          <w:rFonts w:ascii="Roboto Light" w:hAnsi="Roboto Light"/>
        </w:rPr>
      </w:pPr>
      <w:r>
        <w:rPr>
          <w:rFonts w:ascii="Roboto Light" w:hAnsi="Roboto Light"/>
          <w:noProof/>
        </w:rPr>
        <w:drawing>
          <wp:inline distT="0" distB="0" distL="0" distR="0" wp14:anchorId="3AEDC71F" wp14:editId="0CF8B111">
            <wp:extent cx="3686175" cy="2764631"/>
            <wp:effectExtent l="19050" t="19050" r="952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806" cy="2768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BA866" w14:textId="45876325" w:rsidR="000A1CB7" w:rsidRDefault="000A1CB7" w:rsidP="000A1CB7">
      <w:pPr>
        <w:pStyle w:val="ListParagraph"/>
        <w:numPr>
          <w:ilvl w:val="0"/>
          <w:numId w:val="1"/>
        </w:num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t>Close Up Shot</w:t>
      </w:r>
    </w:p>
    <w:p w14:paraId="21D9B9DE" w14:textId="0E4DF49E" w:rsidR="000A1CB7" w:rsidRDefault="00617D76" w:rsidP="00617D76">
      <w:pPr>
        <w:pStyle w:val="ListParagraph"/>
        <w:spacing w:after="0" w:line="240" w:lineRule="auto"/>
        <w:jc w:val="center"/>
        <w:rPr>
          <w:rFonts w:ascii="Roboto Light" w:hAnsi="Roboto Light"/>
        </w:rPr>
      </w:pPr>
      <w:r>
        <w:rPr>
          <w:rFonts w:ascii="Roboto Light" w:hAnsi="Roboto Light"/>
          <w:noProof/>
        </w:rPr>
        <w:drawing>
          <wp:inline distT="0" distB="0" distL="0" distR="0" wp14:anchorId="3B3D3CA9" wp14:editId="25F8F911">
            <wp:extent cx="3648075" cy="2736056"/>
            <wp:effectExtent l="19050" t="19050" r="952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57" cy="2737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0368C" w14:textId="77777777" w:rsidR="00617D76" w:rsidRDefault="00617D76">
      <w:pPr>
        <w:rPr>
          <w:rFonts w:ascii="Roboto Light" w:hAnsi="Roboto Light"/>
        </w:rPr>
      </w:pPr>
      <w:r>
        <w:rPr>
          <w:rFonts w:ascii="Roboto Light" w:hAnsi="Roboto Light"/>
        </w:rPr>
        <w:br w:type="page"/>
      </w:r>
    </w:p>
    <w:p w14:paraId="37A2393D" w14:textId="62D483C6" w:rsidR="000A1CB7" w:rsidRDefault="000A1CB7" w:rsidP="000A1CB7">
      <w:pPr>
        <w:pStyle w:val="ListParagraph"/>
        <w:numPr>
          <w:ilvl w:val="0"/>
          <w:numId w:val="1"/>
        </w:num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lastRenderedPageBreak/>
        <w:t>Extreme Close Up Shot</w:t>
      </w:r>
    </w:p>
    <w:p w14:paraId="27F08138" w14:textId="4C2A7CC7" w:rsidR="000A1CB7" w:rsidRDefault="00C90810" w:rsidP="00C90810">
      <w:pPr>
        <w:pStyle w:val="ListParagraph"/>
        <w:spacing w:after="0" w:line="240" w:lineRule="auto"/>
        <w:jc w:val="center"/>
        <w:rPr>
          <w:rFonts w:ascii="Roboto Light" w:hAnsi="Roboto Light"/>
        </w:rPr>
      </w:pPr>
      <w:r>
        <w:rPr>
          <w:rFonts w:ascii="Roboto Light" w:hAnsi="Roboto Light"/>
          <w:noProof/>
        </w:rPr>
        <w:drawing>
          <wp:inline distT="0" distB="0" distL="0" distR="0" wp14:anchorId="1EF12ED3" wp14:editId="43A74236">
            <wp:extent cx="3657600" cy="27432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34" cy="2745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D2B1F" w14:textId="38BC3957" w:rsidR="000A1CB7" w:rsidRDefault="000A1CB7" w:rsidP="000A1CB7">
      <w:pPr>
        <w:pStyle w:val="ListParagraph"/>
        <w:numPr>
          <w:ilvl w:val="0"/>
          <w:numId w:val="1"/>
        </w:num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t>High Angle Shot</w:t>
      </w:r>
    </w:p>
    <w:p w14:paraId="40122E47" w14:textId="72D7BEAF" w:rsidR="000A1CB7" w:rsidRDefault="000A1CB7" w:rsidP="000A1CB7">
      <w:pPr>
        <w:pStyle w:val="ListParagraph"/>
        <w:spacing w:after="0" w:line="240" w:lineRule="auto"/>
        <w:jc w:val="center"/>
        <w:rPr>
          <w:rFonts w:ascii="Roboto Light" w:hAnsi="Roboto Light"/>
        </w:rPr>
      </w:pPr>
      <w:r>
        <w:rPr>
          <w:rFonts w:ascii="Roboto Light" w:hAnsi="Roboto Light"/>
          <w:noProof/>
        </w:rPr>
        <w:drawing>
          <wp:inline distT="0" distB="0" distL="0" distR="0" wp14:anchorId="2333B375" wp14:editId="13F91A79">
            <wp:extent cx="3524250" cy="2643188"/>
            <wp:effectExtent l="19050" t="19050" r="1905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8" cy="2644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1DEF0" w14:textId="77777777" w:rsidR="00617D76" w:rsidRDefault="00617D76">
      <w:pPr>
        <w:rPr>
          <w:rFonts w:ascii="Roboto Light" w:hAnsi="Roboto Light"/>
        </w:rPr>
      </w:pPr>
      <w:r>
        <w:rPr>
          <w:rFonts w:ascii="Roboto Light" w:hAnsi="Roboto Light"/>
        </w:rPr>
        <w:br w:type="page"/>
      </w:r>
    </w:p>
    <w:p w14:paraId="022DA607" w14:textId="07C956C1" w:rsidR="000A1CB7" w:rsidRDefault="000A1CB7" w:rsidP="000A1CB7">
      <w:pPr>
        <w:pStyle w:val="ListParagraph"/>
        <w:numPr>
          <w:ilvl w:val="0"/>
          <w:numId w:val="1"/>
        </w:num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lastRenderedPageBreak/>
        <w:t>Low Angle Shot</w:t>
      </w:r>
    </w:p>
    <w:p w14:paraId="7991D560" w14:textId="3B3E45D9" w:rsidR="000A1CB7" w:rsidRDefault="000A1CB7" w:rsidP="000A1CB7">
      <w:pPr>
        <w:pStyle w:val="ListParagraph"/>
        <w:spacing w:after="0" w:line="240" w:lineRule="auto"/>
        <w:jc w:val="center"/>
        <w:rPr>
          <w:rFonts w:ascii="Roboto Light" w:hAnsi="Roboto Light"/>
        </w:rPr>
      </w:pPr>
      <w:r>
        <w:rPr>
          <w:rFonts w:ascii="Roboto Light" w:hAnsi="Roboto Light"/>
          <w:noProof/>
        </w:rPr>
        <w:drawing>
          <wp:inline distT="0" distB="0" distL="0" distR="0" wp14:anchorId="51ACA1BA" wp14:editId="2D878CFD">
            <wp:extent cx="3444240" cy="2583179"/>
            <wp:effectExtent l="19050" t="19050" r="2286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116" cy="2590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1AFD3" w14:textId="354446EE" w:rsidR="000A1CB7" w:rsidRDefault="000A1CB7" w:rsidP="000A1CB7">
      <w:pPr>
        <w:pStyle w:val="ListParagraph"/>
        <w:numPr>
          <w:ilvl w:val="0"/>
          <w:numId w:val="1"/>
        </w:numPr>
        <w:spacing w:after="0" w:line="240" w:lineRule="auto"/>
        <w:rPr>
          <w:rFonts w:ascii="Roboto Light" w:hAnsi="Roboto Light"/>
        </w:rPr>
      </w:pPr>
      <w:r>
        <w:rPr>
          <w:rFonts w:ascii="Roboto Light" w:hAnsi="Roboto Light"/>
        </w:rPr>
        <w:t>Eye Level Shot</w:t>
      </w:r>
    </w:p>
    <w:p w14:paraId="1761DB73" w14:textId="2B11B2B4" w:rsidR="000A1CB7" w:rsidRPr="00617D76" w:rsidRDefault="000A1CB7" w:rsidP="00617D76">
      <w:pPr>
        <w:pStyle w:val="ListParagraph"/>
        <w:jc w:val="center"/>
        <w:rPr>
          <w:rFonts w:ascii="Roboto Light" w:hAnsi="Roboto Light"/>
        </w:rPr>
      </w:pPr>
      <w:r>
        <w:rPr>
          <w:rFonts w:ascii="Roboto Light" w:hAnsi="Roboto Light"/>
          <w:noProof/>
        </w:rPr>
        <w:drawing>
          <wp:inline distT="0" distB="0" distL="0" distR="0" wp14:anchorId="2159B88C" wp14:editId="6A1166C3">
            <wp:extent cx="4591050" cy="2060086"/>
            <wp:effectExtent l="19050" t="19050" r="1905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651" cy="2063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A1CB7" w:rsidRPr="00617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Serif">
    <w:panose1 w:val="00000000000000000000"/>
    <w:charset w:val="00"/>
    <w:family w:val="auto"/>
    <w:pitch w:val="variable"/>
    <w:sig w:usb0="A10000FF" w:usb1="5000667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C6261"/>
    <w:multiLevelType w:val="hybridMultilevel"/>
    <w:tmpl w:val="AACE3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9CC"/>
    <w:rsid w:val="000A1CB7"/>
    <w:rsid w:val="00617D76"/>
    <w:rsid w:val="00620B6B"/>
    <w:rsid w:val="00B969CC"/>
    <w:rsid w:val="00C90810"/>
    <w:rsid w:val="00C9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DF379"/>
  <w15:chartTrackingRefBased/>
  <w15:docId w15:val="{1BC9FCF9-7BDA-479C-8D40-DEDEE455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C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kx2\Documents\Custom%20Office%20Templates\BAG3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BAG3 Template.dotx</Template>
  <TotalTime>36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Sodo Black</dc:creator>
  <cp:keywords/>
  <dc:description/>
  <cp:lastModifiedBy>Sodo Black</cp:lastModifiedBy>
  <cp:revision>1</cp:revision>
  <dcterms:created xsi:type="dcterms:W3CDTF">2022-04-02T18:14:00Z</dcterms:created>
  <dcterms:modified xsi:type="dcterms:W3CDTF">2022-04-02T19:49:00Z</dcterms:modified>
</cp:coreProperties>
</file>